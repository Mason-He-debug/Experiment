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07793861" w:edGrp="everyone"/>
      <w:r w:rsidR="00E10408" w:rsidRPr="00E10408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E10408" w:rsidRPr="00E10408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E10408" w:rsidRPr="00E10408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40779386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60639634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860639634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26386767" w:edGrp="everyone"/>
      <w:r w:rsidR="00E10408">
        <w:rPr>
          <w:rFonts w:ascii="Times New Roman" w:hAnsi="Times New Roman" w:hint="eastAsia"/>
          <w:b/>
          <w:sz w:val="28"/>
          <w:szCs w:val="28"/>
          <w:u w:val="single"/>
        </w:rPr>
        <w:t>何明祥</w:t>
      </w:r>
      <w:permEnd w:id="22638676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17812472" w:edGrp="everyone"/>
      <w:r w:rsidR="00E10408">
        <w:rPr>
          <w:rFonts w:ascii="Times New Roman" w:hAnsi="Times New Roman"/>
          <w:b/>
          <w:sz w:val="28"/>
          <w:szCs w:val="28"/>
          <w:u w:val="single"/>
        </w:rPr>
        <w:t>24320182203193</w:t>
      </w:r>
      <w:permEnd w:id="201781247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588793324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58879332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032394087" w:edGrp="everyone"/>
      <w:r w:rsidR="00E10408">
        <w:rPr>
          <w:rFonts w:ascii="Times New Roman" w:hAnsi="Times New Roman"/>
          <w:b/>
          <w:sz w:val="28"/>
          <w:szCs w:val="28"/>
          <w:u w:val="single"/>
        </w:rPr>
        <w:t>4</w:t>
      </w:r>
      <w:permEnd w:id="103239408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448739324" w:edGrp="everyone"/>
      <w:r w:rsidR="00E10408">
        <w:rPr>
          <w:rFonts w:ascii="Times New Roman" w:hAnsi="Times New Roman"/>
          <w:b/>
          <w:sz w:val="28"/>
          <w:szCs w:val="28"/>
          <w:u w:val="single"/>
        </w:rPr>
        <w:t>8</w:t>
      </w:r>
      <w:permEnd w:id="144873932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180701795" w:edGrp="everyone"/>
      <w:r w:rsidR="007463A1">
        <w:rPr>
          <w:b/>
          <w:sz w:val="28"/>
          <w:szCs w:val="28"/>
        </w:rPr>
        <w:t>20</w:t>
      </w:r>
      <w:permEnd w:id="1180701795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782981866" w:edGrp="everyone"/>
      <w:r>
        <w:rPr>
          <w:rFonts w:hint="eastAsia"/>
          <w:b/>
          <w:sz w:val="28"/>
          <w:szCs w:val="28"/>
        </w:rPr>
        <w:t xml:space="preserve"> </w:t>
      </w:r>
      <w:r w:rsidR="00E10408">
        <w:rPr>
          <w:b/>
          <w:sz w:val="28"/>
          <w:szCs w:val="28"/>
        </w:rPr>
        <w:t xml:space="preserve">4 </w:t>
      </w:r>
      <w:r>
        <w:rPr>
          <w:rFonts w:hint="eastAsia"/>
          <w:b/>
          <w:sz w:val="28"/>
          <w:szCs w:val="28"/>
        </w:rPr>
        <w:t xml:space="preserve"> </w:t>
      </w:r>
      <w:permEnd w:id="178298186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453415028" w:edGrp="everyone"/>
      <w:r w:rsidR="00E10408">
        <w:rPr>
          <w:b/>
          <w:sz w:val="28"/>
          <w:szCs w:val="28"/>
        </w:rPr>
        <w:t xml:space="preserve"> 10</w:t>
      </w:r>
      <w:r>
        <w:rPr>
          <w:rFonts w:hint="eastAsia"/>
          <w:b/>
          <w:sz w:val="28"/>
          <w:szCs w:val="28"/>
        </w:rPr>
        <w:t xml:space="preserve"> </w:t>
      </w:r>
      <w:permEnd w:id="1453415028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8B2D19" w:rsidRDefault="008B2D19" w:rsidP="008B2D19">
      <w:pPr>
        <w:pStyle w:val="a0"/>
        <w:spacing w:before="120" w:after="120"/>
        <w:ind w:firstLine="480"/>
      </w:pPr>
      <w:permStart w:id="1843016105" w:edGrp="everyone"/>
      <w:r>
        <w:rPr>
          <w:rFonts w:hint="eastAsia"/>
        </w:rPr>
        <w:t>使用</w:t>
      </w:r>
      <w:r>
        <w:rPr>
          <w:rFonts w:hint="eastAsia"/>
        </w:rPr>
        <w:t xml:space="preserve"> Router eSIM v1.1 </w:t>
      </w:r>
      <w:r>
        <w:rPr>
          <w:rFonts w:hint="eastAsia"/>
        </w:rPr>
        <w:t>模拟器来模拟路由器的配置环境；使用</w:t>
      </w:r>
      <w:r>
        <w:rPr>
          <w:rFonts w:hint="eastAsia"/>
        </w:rPr>
        <w:t xml:space="preserve"> CCNA Network</w:t>
      </w:r>
    </w:p>
    <w:p w:rsidR="00D328C3" w:rsidRPr="00D328C3" w:rsidRDefault="008B2D19" w:rsidP="008B2D19">
      <w:pPr>
        <w:pStyle w:val="a0"/>
        <w:spacing w:before="120" w:after="120"/>
        <w:ind w:firstLine="480"/>
      </w:pPr>
      <w:r>
        <w:rPr>
          <w:rFonts w:hint="eastAsia"/>
        </w:rPr>
        <w:t xml:space="preserve">Visualizer 6.0 </w:t>
      </w:r>
      <w:r>
        <w:rPr>
          <w:rFonts w:hint="eastAsia"/>
        </w:rPr>
        <w:t>配置静态路由、动态路由和交换机端口的</w:t>
      </w:r>
      <w:r>
        <w:rPr>
          <w:rFonts w:hint="eastAsia"/>
        </w:rPr>
        <w:t xml:space="preserve"> VLAN</w:t>
      </w:r>
      <w:r>
        <w:rPr>
          <w:rFonts w:hint="eastAsia"/>
        </w:rPr>
        <w:t>（虚拟局域网）</w:t>
      </w:r>
    </w:p>
    <w:permEnd w:id="1843016105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8B2D19" w:rsidP="00491B9C">
      <w:pPr>
        <w:pStyle w:val="a0"/>
        <w:spacing w:before="120" w:after="120"/>
        <w:ind w:firstLine="480"/>
      </w:pPr>
      <w:permStart w:id="1888158839" w:edGrp="everyone"/>
      <w:r>
        <w:rPr>
          <w:rFonts w:hint="eastAsia"/>
        </w:rPr>
        <w:t>Win</w:t>
      </w:r>
      <w:r>
        <w:t>10</w:t>
      </w:r>
      <w:r>
        <w:rPr>
          <w:rFonts w:hint="eastAsia"/>
        </w:rPr>
        <w:t>，</w:t>
      </w:r>
      <w:r w:rsidR="009D05A5" w:rsidRPr="009D05A5">
        <w:t>Router eSIM v1.1</w:t>
      </w:r>
      <w:r w:rsidR="009D05A5">
        <w:rPr>
          <w:rFonts w:hint="eastAsia"/>
        </w:rPr>
        <w:t>，</w:t>
      </w:r>
      <w:r w:rsidR="009D05A5" w:rsidRPr="009D05A5">
        <w:t>CCNA Network Visualizer 6.0</w:t>
      </w:r>
    </w:p>
    <w:permEnd w:id="1888158839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9D05A5" w:rsidRDefault="009D05A5" w:rsidP="00892695">
      <w:pPr>
        <w:pStyle w:val="a0"/>
        <w:spacing w:before="120" w:after="120"/>
        <w:ind w:firstLine="480"/>
      </w:pPr>
      <w:permStart w:id="2121751080" w:edGrp="everyone"/>
      <w:r w:rsidRPr="009D05A5">
        <w:t>Router eSIM v1.1</w:t>
      </w:r>
      <w:r>
        <w:t xml:space="preserve"> </w:t>
      </w:r>
      <w:r>
        <w:rPr>
          <w:rFonts w:hint="eastAsia"/>
        </w:rPr>
        <w:t>的使用</w:t>
      </w:r>
    </w:p>
    <w:p w:rsidR="009D05A5" w:rsidRDefault="009D05A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870C3E0" wp14:editId="70C8309A">
            <wp:extent cx="5486400" cy="3812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A5" w:rsidRDefault="009D05A5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8517BB6" wp14:editId="46B27B74">
            <wp:extent cx="5486400" cy="2165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A5" w:rsidRDefault="009D05A5" w:rsidP="00892695">
      <w:pPr>
        <w:pStyle w:val="a0"/>
        <w:spacing w:before="120" w:after="120"/>
        <w:ind w:firstLine="480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topology</w:t>
      </w:r>
    </w:p>
    <w:p w:rsidR="009D05A5" w:rsidRDefault="009D05A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DF3B4A2" wp14:editId="416F35C4">
            <wp:extent cx="5486400" cy="3586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1D" w:rsidRDefault="0010181D" w:rsidP="00892695">
      <w:pPr>
        <w:pStyle w:val="a0"/>
        <w:spacing w:before="120" w:after="120"/>
        <w:ind w:firstLine="480"/>
        <w:rPr>
          <w:rFonts w:hint="eastAsia"/>
        </w:rPr>
      </w:pPr>
      <w:r>
        <w:t>S</w:t>
      </w:r>
      <w:r>
        <w:rPr>
          <w:rFonts w:hint="eastAsia"/>
        </w:rPr>
        <w:t>how</w:t>
      </w:r>
      <w:r>
        <w:t xml:space="preserve"> running-config</w:t>
      </w:r>
    </w:p>
    <w:p w:rsidR="0010181D" w:rsidRDefault="0010181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B02116F" wp14:editId="71F2AC7B">
            <wp:extent cx="5486400" cy="3701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1D" w:rsidRDefault="0010181D" w:rsidP="00892695">
      <w:pPr>
        <w:pStyle w:val="a0"/>
        <w:spacing w:before="120" w:after="120"/>
        <w:ind w:firstLine="480"/>
      </w:pPr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interfaces</w:t>
      </w:r>
    </w:p>
    <w:p w:rsidR="0010181D" w:rsidRDefault="0010181D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0F437F6" wp14:editId="5B5577BD">
            <wp:extent cx="5486400" cy="31978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AB" w:rsidRDefault="00B868AB" w:rsidP="00B868AB">
      <w:pPr>
        <w:pStyle w:val="a0"/>
        <w:spacing w:before="120" w:after="120"/>
        <w:ind w:firstLine="480"/>
      </w:pPr>
      <w:r>
        <w:rPr>
          <w:rFonts w:hint="eastAsia"/>
        </w:rPr>
        <w:t>CCNA Network</w:t>
      </w:r>
      <w:r>
        <w:t xml:space="preserve"> </w:t>
      </w:r>
      <w:r>
        <w:rPr>
          <w:rFonts w:hint="eastAsia"/>
        </w:rPr>
        <w:t xml:space="preserve">Visualizer 6.0 </w:t>
      </w:r>
      <w:r>
        <w:rPr>
          <w:rFonts w:hint="eastAsia"/>
        </w:rPr>
        <w:t>配置静态路由</w:t>
      </w:r>
    </w:p>
    <w:p w:rsidR="00B868AB" w:rsidRDefault="00E05760" w:rsidP="00B868AB">
      <w:pPr>
        <w:pStyle w:val="a0"/>
        <w:spacing w:before="120" w:after="120"/>
        <w:ind w:firstLine="480"/>
      </w:pP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配置</w:t>
      </w:r>
    </w:p>
    <w:p w:rsidR="00E05760" w:rsidRDefault="00E05760" w:rsidP="00B868AB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1165BEE" wp14:editId="10F3DC15">
            <wp:extent cx="5486400" cy="4765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60" w:rsidRDefault="00E05760" w:rsidP="00B868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A7BCA7C" wp14:editId="6681E25B">
            <wp:extent cx="5486400" cy="20739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60" w:rsidRDefault="00E05760" w:rsidP="008210C8">
      <w:pPr>
        <w:spacing w:before="120" w:after="120"/>
        <w:ind w:firstLineChars="200" w:firstLine="480"/>
      </w:pPr>
      <w:r>
        <w:rPr>
          <w:rFonts w:hint="eastAsia"/>
        </w:rPr>
        <w:t>Router</w:t>
      </w:r>
      <w:r>
        <w:t xml:space="preserve"> B</w:t>
      </w:r>
      <w:r>
        <w:rPr>
          <w:rFonts w:hint="eastAsia"/>
        </w:rPr>
        <w:t>配置</w:t>
      </w:r>
      <w:r w:rsidR="008210C8">
        <w:rPr>
          <w:rFonts w:hint="eastAsia"/>
        </w:rPr>
        <w:t>同</w:t>
      </w:r>
    </w:p>
    <w:p w:rsidR="00541B9F" w:rsidRDefault="00541B9F" w:rsidP="008210C8">
      <w:pPr>
        <w:spacing w:before="120" w:after="120"/>
        <w:ind w:firstLineChars="200"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C5000B" wp14:editId="0A4A0863">
            <wp:extent cx="5486400" cy="37249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60" w:rsidRDefault="008210C8" w:rsidP="00B868AB">
      <w:pPr>
        <w:pStyle w:val="a0"/>
        <w:spacing w:before="120" w:after="120"/>
        <w:ind w:firstLine="480"/>
      </w:pPr>
      <w:r>
        <w:rPr>
          <w:rFonts w:hint="eastAsia"/>
        </w:rPr>
        <w:t>测试是否连通</w:t>
      </w:r>
    </w:p>
    <w:p w:rsidR="008210C8" w:rsidRDefault="008210C8" w:rsidP="00B868AB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87AB32D" wp14:editId="198AAF03">
            <wp:extent cx="5486400" cy="998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60" w:rsidRDefault="00E32BFA" w:rsidP="00B868AB">
      <w:pPr>
        <w:pStyle w:val="a0"/>
        <w:spacing w:before="120" w:after="120"/>
        <w:ind w:firstLine="480"/>
      </w:pPr>
      <w:r>
        <w:rPr>
          <w:rFonts w:hint="eastAsia"/>
        </w:rPr>
        <w:t>配置静态路由</w:t>
      </w:r>
    </w:p>
    <w:p w:rsidR="00E32BFA" w:rsidRDefault="00E32BFA" w:rsidP="00B868AB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2F99A21" wp14:editId="07F294E4">
            <wp:extent cx="5486400" cy="37249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FA" w:rsidRDefault="00E32BFA" w:rsidP="00B868AB">
      <w:pPr>
        <w:pStyle w:val="a0"/>
        <w:spacing w:before="120" w:after="120"/>
        <w:ind w:firstLine="480"/>
      </w:pPr>
      <w:r>
        <w:rPr>
          <w:rFonts w:hint="eastAsia"/>
        </w:rPr>
        <w:t>配置默认路由</w:t>
      </w:r>
    </w:p>
    <w:p w:rsidR="00E32BFA" w:rsidRDefault="00ED698E" w:rsidP="007C6030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3461389" wp14:editId="29E4E3D4">
            <wp:extent cx="5486400" cy="37249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AB" w:rsidRDefault="00B868AB" w:rsidP="00B868AB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动态路由</w:t>
      </w:r>
    </w:p>
    <w:p w:rsidR="00B868AB" w:rsidRDefault="007C6030" w:rsidP="00B868A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FB72FCA" wp14:editId="13B55E4B">
            <wp:extent cx="5486400" cy="3724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30" w:rsidRDefault="007C6030" w:rsidP="00B868AB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EF5BB5A" wp14:editId="1D6CAB62">
            <wp:extent cx="5486400" cy="37249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30" w:rsidRDefault="007C6030" w:rsidP="00B868AB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C5383C0" wp14:editId="0C24C159">
            <wp:extent cx="5486400" cy="372491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30" w:rsidRDefault="007C6030" w:rsidP="00B868AB">
      <w:pPr>
        <w:pStyle w:val="a0"/>
        <w:spacing w:before="120" w:after="120"/>
        <w:ind w:firstLine="480"/>
        <w:rPr>
          <w:rFonts w:hint="eastAsia"/>
        </w:rPr>
      </w:pPr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protocols</w:t>
      </w:r>
    </w:p>
    <w:p w:rsidR="007C6030" w:rsidRDefault="007C6030" w:rsidP="007C6030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CCC23EF" wp14:editId="35A46CE1">
            <wp:extent cx="5486400" cy="37249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AB" w:rsidRPr="00D328C3" w:rsidRDefault="00B868AB" w:rsidP="00B868AB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交换机端口的</w:t>
      </w:r>
      <w:r>
        <w:rPr>
          <w:rFonts w:hint="eastAsia"/>
        </w:rPr>
        <w:t xml:space="preserve"> VLAN</w:t>
      </w:r>
      <w:r>
        <w:rPr>
          <w:rFonts w:hint="eastAsia"/>
        </w:rPr>
        <w:t>（虚拟局域网）</w:t>
      </w:r>
    </w:p>
    <w:p w:rsidR="009D05A5" w:rsidRDefault="00FA43DA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管理域</w:t>
      </w:r>
    </w:p>
    <w:p w:rsidR="00FA43DA" w:rsidRDefault="00FA43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8A25D54" wp14:editId="6D26CC76">
            <wp:extent cx="5486400" cy="43472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DD" w:rsidRDefault="002026D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F59FECF" wp14:editId="3852D69A">
            <wp:extent cx="5486400" cy="54267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DD" w:rsidRDefault="002026DD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FCF7147" wp14:editId="005FEDFA">
            <wp:extent cx="5486400" cy="37249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0" w:rsidRDefault="00441DA0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Trunk</w:t>
      </w:r>
    </w:p>
    <w:p w:rsidR="00FA43DA" w:rsidRDefault="002026D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EEFC08C" wp14:editId="38BF61D9">
            <wp:extent cx="5486400" cy="3053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DD" w:rsidRDefault="00441DA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9560A41" wp14:editId="01EB4C6C">
            <wp:extent cx="4808637" cy="6858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0" w:rsidRDefault="00441DA0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D305143" wp14:editId="0FA5C4B4">
            <wp:extent cx="4412362" cy="73158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0" w:rsidRDefault="001F07A1" w:rsidP="00892695">
      <w:pPr>
        <w:pStyle w:val="a0"/>
        <w:spacing w:before="120" w:after="120"/>
        <w:ind w:firstLine="480"/>
      </w:pP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</w:p>
    <w:p w:rsidR="001F07A1" w:rsidRDefault="001F07A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AF81B24" wp14:editId="5966B4D1">
            <wp:extent cx="5486400" cy="5126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A1" w:rsidRDefault="00F40D90" w:rsidP="00892695">
      <w:pPr>
        <w:pStyle w:val="a0"/>
        <w:spacing w:before="120" w:after="120"/>
        <w:ind w:firstLine="480"/>
      </w:pPr>
      <w:r>
        <w:rPr>
          <w:rFonts w:hint="eastAsia"/>
        </w:rPr>
        <w:t>交换机端口加入</w:t>
      </w:r>
      <w:r>
        <w:rPr>
          <w:rFonts w:hint="eastAsia"/>
        </w:rPr>
        <w:t>V</w:t>
      </w:r>
      <w:r>
        <w:t>LAN</w:t>
      </w:r>
    </w:p>
    <w:p w:rsidR="00F40D90" w:rsidRDefault="00F40D9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0D694F7" wp14:editId="4EBABAAD">
            <wp:extent cx="4473328" cy="1021168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90" w:rsidRDefault="00F40D90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A9BB687" wp14:editId="1C23E976">
            <wp:extent cx="4351397" cy="73920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90" w:rsidRDefault="009D2242" w:rsidP="00892695">
      <w:pPr>
        <w:pStyle w:val="a0"/>
        <w:spacing w:before="120" w:after="120"/>
        <w:ind w:firstLine="480"/>
      </w:pPr>
      <w:r>
        <w:rPr>
          <w:rFonts w:hint="eastAsia"/>
        </w:rPr>
        <w:t>配置第三层交换机</w:t>
      </w:r>
    </w:p>
    <w:p w:rsidR="00F40D90" w:rsidRDefault="009D224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08552E8" wp14:editId="5A8C9EFD">
            <wp:extent cx="5486400" cy="25857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42" w:rsidRDefault="009D224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7AFA722" wp14:editId="65DD8A78">
            <wp:extent cx="1966130" cy="1524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42" w:rsidRDefault="009D224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349B8B5" wp14:editId="4DF37F42">
            <wp:extent cx="3863675" cy="602032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42" w:rsidRDefault="009D224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E8F8B3" wp14:editId="596D3B1C">
            <wp:extent cx="4595258" cy="85351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70" w:rsidRDefault="0007427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3A3AA03" wp14:editId="3DFF15C1">
            <wp:extent cx="4557155" cy="8458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70" w:rsidRDefault="00E4576B" w:rsidP="00892695">
      <w:pPr>
        <w:pStyle w:val="a0"/>
        <w:spacing w:before="120" w:after="120"/>
        <w:ind w:firstLine="480"/>
      </w:pPr>
      <w:r>
        <w:rPr>
          <w:rFonts w:hint="eastAsia"/>
        </w:rPr>
        <w:t>配置主机</w:t>
      </w:r>
    </w:p>
    <w:p w:rsidR="00E4576B" w:rsidRDefault="00E4576B" w:rsidP="00E4576B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3E83CA13" wp14:editId="375A951C">
            <wp:extent cx="2720576" cy="2385267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332C68" wp14:editId="5F864345">
            <wp:extent cx="2720576" cy="238526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6B" w:rsidRDefault="004E10BE" w:rsidP="00892695">
      <w:pPr>
        <w:pStyle w:val="a0"/>
        <w:spacing w:before="120" w:after="120"/>
        <w:ind w:firstLine="480"/>
      </w:pPr>
      <w:r>
        <w:rPr>
          <w:rFonts w:hint="eastAsia"/>
        </w:rPr>
        <w:t>测试：</w:t>
      </w:r>
    </w:p>
    <w:p w:rsidR="001F07A1" w:rsidRDefault="004E10BE" w:rsidP="00CC614F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5062065" wp14:editId="3A073ACF">
            <wp:extent cx="5486400" cy="372491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95" w:rsidRDefault="00D328C3" w:rsidP="00892695">
      <w:pPr>
        <w:pStyle w:val="a0"/>
        <w:spacing w:before="120" w:after="120"/>
        <w:ind w:firstLine="480"/>
      </w:pPr>
      <w:r>
        <w:rPr>
          <w:rFonts w:hint="eastAsia"/>
        </w:rPr>
        <w:t>。</w:t>
      </w:r>
    </w:p>
    <w:permEnd w:id="2121751080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Default="00CC614F" w:rsidP="00E10408">
      <w:pPr>
        <w:pStyle w:val="a0"/>
        <w:spacing w:before="120" w:after="120"/>
        <w:ind w:firstLine="480"/>
      </w:pPr>
      <w:permStart w:id="1960798881" w:edGrp="everyone"/>
      <w:r>
        <w:rPr>
          <w:rFonts w:hint="eastAsia"/>
        </w:rPr>
        <w:t>学会了使用</w:t>
      </w:r>
      <w:r w:rsidRPr="009D05A5">
        <w:t>Router eSIM v1.1</w:t>
      </w:r>
      <w:r>
        <w:rPr>
          <w:rFonts w:hint="eastAsia"/>
        </w:rPr>
        <w:t>的基本配置路由器操作</w:t>
      </w:r>
    </w:p>
    <w:p w:rsidR="00CC614F" w:rsidRPr="00E10408" w:rsidRDefault="00752421" w:rsidP="00E10408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lastRenderedPageBreak/>
        <w:t>学会了使用</w:t>
      </w:r>
      <w:r w:rsidR="008F760C" w:rsidRPr="008F760C">
        <w:t>CCNA Network Visualizer 6.0</w:t>
      </w:r>
      <w:r w:rsidR="008F760C">
        <w:rPr>
          <w:rFonts w:hint="eastAsia"/>
        </w:rPr>
        <w:t>建立基本的</w:t>
      </w:r>
      <w:r w:rsidR="008F760C">
        <w:rPr>
          <w:rFonts w:hint="eastAsia"/>
        </w:rPr>
        <w:t>Router</w:t>
      </w:r>
      <w:r w:rsidR="008F760C">
        <w:t>S</w:t>
      </w:r>
      <w:r w:rsidR="008F760C">
        <w:rPr>
          <w:rFonts w:hint="eastAsia"/>
        </w:rPr>
        <w:t>im</w:t>
      </w:r>
      <w:r w:rsidR="008F760C">
        <w:t xml:space="preserve"> N</w:t>
      </w:r>
      <w:r w:rsidR="008F760C">
        <w:rPr>
          <w:rFonts w:hint="eastAsia"/>
        </w:rPr>
        <w:t>etwork</w:t>
      </w:r>
      <w:r w:rsidR="008F760C">
        <w:rPr>
          <w:rFonts w:hint="eastAsia"/>
        </w:rPr>
        <w:t>，包括添加路由器、交换机、主机，配置</w:t>
      </w:r>
      <w:r w:rsidR="008F760C">
        <w:rPr>
          <w:rFonts w:hint="eastAsia"/>
        </w:rPr>
        <w:t>I</w:t>
      </w:r>
      <w:r w:rsidR="008F760C">
        <w:t>P</w:t>
      </w:r>
      <w:r w:rsidR="008F760C">
        <w:rPr>
          <w:rFonts w:hint="eastAsia"/>
        </w:rPr>
        <w:t>地址，子网掩码，包括静态路由协议、动态路由协议和</w:t>
      </w:r>
      <w:r w:rsidR="008F760C">
        <w:rPr>
          <w:rFonts w:hint="eastAsia"/>
        </w:rPr>
        <w:t>V</w:t>
      </w:r>
      <w:r w:rsidR="008F760C">
        <w:t>LAN</w:t>
      </w:r>
      <w:r w:rsidR="008F760C">
        <w:rPr>
          <w:rFonts w:hint="eastAsia"/>
        </w:rPr>
        <w:t>等。</w:t>
      </w:r>
      <w:permEnd w:id="1960798881"/>
    </w:p>
    <w:sectPr w:rsidR="00CC614F" w:rsidRPr="00E10408" w:rsidSect="00020260">
      <w:headerReference w:type="default" r:id="rId42"/>
      <w:footerReference w:type="default" r:id="rId4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3D7" w:rsidRDefault="009813D7" w:rsidP="007463A1">
      <w:r>
        <w:separator/>
      </w:r>
    </w:p>
  </w:endnote>
  <w:endnote w:type="continuationSeparator" w:id="0">
    <w:p w:rsidR="009813D7" w:rsidRDefault="009813D7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5A5" w:rsidRPr="00020260" w:rsidRDefault="009D05A5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3D7" w:rsidRDefault="009813D7" w:rsidP="007463A1">
      <w:r>
        <w:separator/>
      </w:r>
    </w:p>
  </w:footnote>
  <w:footnote w:type="continuationSeparator" w:id="0">
    <w:p w:rsidR="009813D7" w:rsidRDefault="009813D7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5A5" w:rsidRDefault="009D05A5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408"/>
    <w:rsid w:val="00020260"/>
    <w:rsid w:val="00074270"/>
    <w:rsid w:val="00097805"/>
    <w:rsid w:val="0010181D"/>
    <w:rsid w:val="0011621D"/>
    <w:rsid w:val="00121B01"/>
    <w:rsid w:val="001A5A3B"/>
    <w:rsid w:val="001F07A1"/>
    <w:rsid w:val="002026DD"/>
    <w:rsid w:val="002122E7"/>
    <w:rsid w:val="002C0D59"/>
    <w:rsid w:val="00361E53"/>
    <w:rsid w:val="003D6017"/>
    <w:rsid w:val="00441DA0"/>
    <w:rsid w:val="00454347"/>
    <w:rsid w:val="00491B9C"/>
    <w:rsid w:val="004E10BE"/>
    <w:rsid w:val="004F7E27"/>
    <w:rsid w:val="00541B9F"/>
    <w:rsid w:val="00542597"/>
    <w:rsid w:val="007463A1"/>
    <w:rsid w:val="00752421"/>
    <w:rsid w:val="007C6030"/>
    <w:rsid w:val="008210C8"/>
    <w:rsid w:val="00892695"/>
    <w:rsid w:val="008B2D19"/>
    <w:rsid w:val="008F760C"/>
    <w:rsid w:val="0097038D"/>
    <w:rsid w:val="009813D7"/>
    <w:rsid w:val="009D05A5"/>
    <w:rsid w:val="009D2242"/>
    <w:rsid w:val="00AC1E74"/>
    <w:rsid w:val="00B377AF"/>
    <w:rsid w:val="00B868AB"/>
    <w:rsid w:val="00C049ED"/>
    <w:rsid w:val="00C07A96"/>
    <w:rsid w:val="00CC614F"/>
    <w:rsid w:val="00D328C3"/>
    <w:rsid w:val="00D4081B"/>
    <w:rsid w:val="00D44FE3"/>
    <w:rsid w:val="00D452BA"/>
    <w:rsid w:val="00D5691D"/>
    <w:rsid w:val="00DB3D73"/>
    <w:rsid w:val="00DC75FE"/>
    <w:rsid w:val="00E05760"/>
    <w:rsid w:val="00E10408"/>
    <w:rsid w:val="00E32BFA"/>
    <w:rsid w:val="00E4576B"/>
    <w:rsid w:val="00ED698E"/>
    <w:rsid w:val="00F40D90"/>
    <w:rsid w:val="00FA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36BF4"/>
  <w15:chartTrackingRefBased/>
  <w15:docId w15:val="{A9DC4C6D-510E-4437-9A6A-92D67B408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360MoveData\Users\asus\Desktop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36EB9-D2E1-4E10-9692-14BA6C2C8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2269</TotalTime>
  <Pages>16</Pages>
  <Words>114</Words>
  <Characters>650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Immortal</dc:creator>
  <cp:keywords/>
  <dc:description/>
  <cp:lastModifiedBy>何 明祥</cp:lastModifiedBy>
  <cp:revision>3</cp:revision>
  <dcterms:created xsi:type="dcterms:W3CDTF">2020-04-10T02:18:00Z</dcterms:created>
  <dcterms:modified xsi:type="dcterms:W3CDTF">2020-04-11T16:08:00Z</dcterms:modified>
</cp:coreProperties>
</file>